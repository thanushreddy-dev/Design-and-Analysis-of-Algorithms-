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jc w:val="center"/>
        <w:rPr>
          <w:rFonts w:ascii="AW Chinatown Grotesque Light" w:eastAsia="AW Chinatown Grotesque Light" w:hAnsi="AW Chinatown Grotesque Light" w:hint="eastAsia"/>
          <w:b/>
          <w:bCs/>
          <w:sz w:val="28"/>
          <w:szCs w:val="28"/>
        </w:rPr>
      </w:pPr>
      <w:r>
        <w:rPr>
          <w:rFonts w:ascii="AW Chinatown Grotesque Light" w:eastAsia="AW Chinatown Grotesque Light" w:hAnsi="AW Chinatown Grotesque Light" w:hint="eastAsia"/>
          <w:b/>
          <w:bCs/>
          <w:sz w:val="28"/>
          <w:szCs w:val="28"/>
        </w:rPr>
        <w:t>ASSIGNMENT-1</w:t>
      </w:r>
    </w:p>
    <w:p>
      <w:pPr>
        <w:jc w:val="right"/>
        <w:rPr>
          <w:rFonts w:ascii="AW Chinatown Grotesque Light" w:eastAsia="AW Chinatown Grotesque Light" w:hAnsi="AW Chinatown Grotesque Light" w:hint="eastAsia"/>
          <w:b/>
          <w:bCs/>
          <w:sz w:val="28"/>
          <w:szCs w:val="28"/>
        </w:rPr>
      </w:pPr>
      <w:r>
        <w:rPr>
          <w:rFonts w:ascii="AW Chinatown Grotesque Light" w:eastAsia="AW Chinatown Grotesque Light" w:hAnsi="AW Chinatown Grotesque Light" w:hint="eastAsia"/>
          <w:b/>
          <w:bCs/>
          <w:sz w:val="28"/>
          <w:szCs w:val="28"/>
        </w:rPr>
        <w:t>AP25110010841</w:t>
      </w:r>
    </w:p>
    <w:p>
      <w:pPr>
        <w:rPr>
          <w:rFonts w:ascii="AW Chinatown Grotesque Light" w:eastAsia="AW Chinatown Grotesque Light" w:hAnsi="AW Chinatown Grotesque Light" w:hint="eastAsia"/>
        </w:rPr>
      </w:pPr>
    </w:p>
    <w:p>
      <w:pPr>
        <w:rPr>
          <w:rFonts w:ascii="AW Chinatown Grotesque Light" w:eastAsia="AW Chinatown Grotesque Light" w:hAnsi="AW Chinatown Grotesque Light" w:hint="eastAsia"/>
        </w:rPr>
      </w:pPr>
      <w:r>
        <w:rPr>
          <w:rFonts w:ascii="AW Chinatown Grotesque Light" w:eastAsia="AW Chinatown Grotesque Light" w:hAnsi="AW Chinatown Grotesque Light" w:hint="eastAsia"/>
        </w:rPr>
        <w:t>1] linear Search:</w:t>
      </w:r>
    </w:p>
    <w:p>
      <w:pPr>
        <w:rPr>
          <w:rFonts w:ascii="AW Chinatown Grotesque Light" w:eastAsia="AW Chinatown Grotesque Light" w:hAnsi="AW Chinatown Grotesque Light" w:hint="eastAsia"/>
        </w:rPr>
      </w:pPr>
      <w:r>
        <w:rPr>
          <w:rFonts w:ascii="AW Chinatown Grotesque Light" w:eastAsia="AW Chinatown Grotesque Light" w:hAnsi="AW Chinatown Grotesque Light" w:hint="eastAsia"/>
        </w:rPr>
        <w:t>#include&lt;stdio.h&gt;</w:t>
      </w:r>
    </w:p>
    <w:p>
      <w:pPr>
        <w:rPr>
          <w:rFonts w:ascii="AW Chinatown Grotesque Light" w:eastAsia="AW Chinatown Grotesque Light" w:hAnsi="AW Chinatown Grotesque Light" w:hint="eastAsia"/>
        </w:rPr>
      </w:pPr>
      <w:r>
        <w:rPr>
          <w:rFonts w:ascii="AW Chinatown Grotesque Light" w:eastAsia="AW Chinatown Grotesque Light" w:hAnsi="AW Chinatown Grotesque Light" w:hint="eastAsia"/>
        </w:rPr>
        <w:t>int main(){</w:t>
      </w:r>
    </w:p>
    <w:p>
      <w:pPr>
        <w:rPr>
          <w:rFonts w:ascii="AW Chinatown Grotesque Light" w:eastAsia="AW Chinatown Grotesque Light" w:hAnsi="AW Chinatown Grotesque Light" w:hint="eastAsia"/>
        </w:rPr>
      </w:pPr>
      <w:r>
        <w:rPr>
          <w:rFonts w:ascii="AW Chinatown Grotesque Light" w:eastAsia="AW Chinatown Grotesque Light" w:hAnsi="AW Chinatown Grotesque Light" w:hint="eastAsia"/>
        </w:rPr>
        <w:t xml:space="preserve">    int n;</w:t>
      </w:r>
    </w:p>
    <w:p>
      <w:pPr>
        <w:rPr>
          <w:rFonts w:ascii="AW Chinatown Grotesque Light" w:eastAsia="AW Chinatown Grotesque Light" w:hAnsi="AW Chinatown Grotesque Light" w:hint="eastAsia"/>
        </w:rPr>
      </w:pPr>
      <w:r>
        <w:rPr>
          <w:rFonts w:ascii="AW Chinatown Grotesque Light" w:eastAsia="AW Chinatown Grotesque Light" w:hAnsi="AW Chinatown Grotesque Light" w:hint="eastAsia"/>
        </w:rPr>
        <w:t xml:space="preserve">    printf("enter the number of elements:");</w:t>
      </w:r>
    </w:p>
    <w:p>
      <w:pPr>
        <w:rPr>
          <w:rFonts w:ascii="AW Chinatown Grotesque Light" w:eastAsia="AW Chinatown Grotesque Light" w:hAnsi="AW Chinatown Grotesque Light" w:hint="eastAsia"/>
        </w:rPr>
      </w:pPr>
      <w:r>
        <w:rPr>
          <w:rFonts w:ascii="AW Chinatown Grotesque Light" w:eastAsia="AW Chinatown Grotesque Light" w:hAnsi="AW Chinatown Grotesque Light" w:hint="eastAsia"/>
        </w:rPr>
        <w:t xml:space="preserve">    scanf("%d",&amp;n);</w:t>
      </w:r>
    </w:p>
    <w:p>
      <w:pPr>
        <w:rPr>
          <w:rFonts w:ascii="AW Chinatown Grotesque Light" w:eastAsia="AW Chinatown Grotesque Light" w:hAnsi="AW Chinatown Grotesque Light" w:hint="eastAsia"/>
        </w:rPr>
      </w:pPr>
      <w:r>
        <w:rPr>
          <w:rFonts w:ascii="AW Chinatown Grotesque Light" w:eastAsia="AW Chinatown Grotesque Light" w:hAnsi="AW Chinatown Grotesque Light" w:hint="eastAsia"/>
        </w:rPr>
        <w:t xml:space="preserve">    int arr[n];</w:t>
      </w:r>
    </w:p>
    <w:p>
      <w:pPr>
        <w:rPr>
          <w:rFonts w:ascii="AW Chinatown Grotesque Light" w:eastAsia="AW Chinatown Grotesque Light" w:hAnsi="AW Chinatown Grotesque Light" w:hint="eastAsia"/>
        </w:rPr>
      </w:pPr>
      <w:r>
        <w:rPr>
          <w:rFonts w:ascii="AW Chinatown Grotesque Light" w:eastAsia="AW Chinatown Grotesque Light" w:hAnsi="AW Chinatown Grotesque Light" w:hint="eastAsia"/>
        </w:rPr>
        <w:t xml:space="preserve">    printf("enter the elements of array:");</w:t>
      </w:r>
    </w:p>
    <w:p>
      <w:pPr>
        <w:rPr>
          <w:rFonts w:ascii="AW Chinatown Grotesque Light" w:eastAsia="AW Chinatown Grotesque Light" w:hAnsi="AW Chinatown Grotesque Light" w:hint="eastAsia"/>
        </w:rPr>
      </w:pPr>
      <w:r>
        <w:rPr>
          <w:rFonts w:ascii="AW Chinatown Grotesque Light" w:eastAsia="AW Chinatown Grotesque Light" w:hAnsi="AW Chinatown Grotesque Light" w:hint="eastAsia"/>
        </w:rPr>
        <w:t xml:space="preserve">    for(int i=0;i&lt;n;i++){</w:t>
      </w:r>
    </w:p>
    <w:p>
      <w:pPr>
        <w:rPr>
          <w:rFonts w:ascii="AW Chinatown Grotesque Light" w:eastAsia="AW Chinatown Grotesque Light" w:hAnsi="AW Chinatown Grotesque Light" w:hint="eastAsia"/>
        </w:rPr>
      </w:pPr>
      <w:r>
        <w:rPr>
          <w:rFonts w:ascii="AW Chinatown Grotesque Light" w:eastAsia="AW Chinatown Grotesque Light" w:hAnsi="AW Chinatown Grotesque Light" w:hint="eastAsia"/>
        </w:rPr>
        <w:t xml:space="preserve">        scanf("%d",&amp;arr[i]);</w:t>
      </w:r>
    </w:p>
    <w:p>
      <w:pPr>
        <w:rPr>
          <w:rFonts w:ascii="AW Chinatown Grotesque Light" w:eastAsia="AW Chinatown Grotesque Light" w:hAnsi="AW Chinatown Grotesque Light" w:hint="eastAsia"/>
        </w:rPr>
      </w:pPr>
      <w:r>
        <w:rPr>
          <w:rFonts w:ascii="AW Chinatown Grotesque Light" w:eastAsia="AW Chinatown Grotesque Light" w:hAnsi="AW Chinatown Grotesque Light" w:hint="eastAsia"/>
        </w:rPr>
        <w:t xml:space="preserve">    }</w:t>
      </w:r>
    </w:p>
    <w:p>
      <w:pPr>
        <w:rPr>
          <w:rFonts w:ascii="AW Chinatown Grotesque Light" w:eastAsia="AW Chinatown Grotesque Light" w:hAnsi="AW Chinatown Grotesque Light" w:hint="eastAsia"/>
        </w:rPr>
      </w:pPr>
      <w:r>
        <w:rPr>
          <w:rFonts w:ascii="AW Chinatown Grotesque Light" w:eastAsia="AW Chinatown Grotesque Light" w:hAnsi="AW Chinatown Grotesque Light" w:hint="eastAsia"/>
        </w:rPr>
        <w:t xml:space="preserve">    printf("enter the key element:");</w:t>
      </w:r>
    </w:p>
    <w:p>
      <w:pPr>
        <w:rPr>
          <w:rFonts w:ascii="AW Chinatown Grotesque Light" w:eastAsia="AW Chinatown Grotesque Light" w:hAnsi="AW Chinatown Grotesque Light" w:hint="eastAsia"/>
        </w:rPr>
      </w:pPr>
      <w:r>
        <w:rPr>
          <w:rFonts w:ascii="AW Chinatown Grotesque Light" w:eastAsia="AW Chinatown Grotesque Light" w:hAnsi="AW Chinatown Grotesque Light" w:hint="eastAsia"/>
        </w:rPr>
        <w:t xml:space="preserve">    int key;</w:t>
      </w:r>
    </w:p>
    <w:p>
      <w:pPr>
        <w:rPr>
          <w:rFonts w:ascii="AW Chinatown Grotesque Light" w:eastAsia="AW Chinatown Grotesque Light" w:hAnsi="AW Chinatown Grotesque Light" w:hint="eastAsia"/>
        </w:rPr>
      </w:pPr>
      <w:r>
        <w:rPr>
          <w:rFonts w:ascii="AW Chinatown Grotesque Light" w:eastAsia="AW Chinatown Grotesque Light" w:hAnsi="AW Chinatown Grotesque Light" w:hint="eastAsia"/>
        </w:rPr>
        <w:t xml:space="preserve">    scanf("%d",&amp;key);</w:t>
      </w:r>
    </w:p>
    <w:p>
      <w:pPr>
        <w:rPr>
          <w:rFonts w:ascii="AW Chinatown Grotesque Light" w:eastAsia="AW Chinatown Grotesque Light" w:hAnsi="AW Chinatown Grotesque Light" w:hint="eastAsia"/>
        </w:rPr>
      </w:pPr>
      <w:r>
        <w:rPr>
          <w:rFonts w:ascii="AW Chinatown Grotesque Light" w:eastAsia="AW Chinatown Grotesque Light" w:hAnsi="AW Chinatown Grotesque Light" w:hint="eastAsia"/>
        </w:rPr>
        <w:t xml:space="preserve">    for(int i=0;i&lt;n;i++){</w:t>
      </w:r>
    </w:p>
    <w:p>
      <w:pPr>
        <w:rPr>
          <w:rFonts w:ascii="AW Chinatown Grotesque Light" w:eastAsia="AW Chinatown Grotesque Light" w:hAnsi="AW Chinatown Grotesque Light" w:hint="eastAsia"/>
        </w:rPr>
      </w:pPr>
      <w:r>
        <w:rPr>
          <w:rFonts w:ascii="AW Chinatown Grotesque Light" w:eastAsia="AW Chinatown Grotesque Light" w:hAnsi="AW Chinatown Grotesque Light" w:hint="eastAsia"/>
        </w:rPr>
        <w:t xml:space="preserve">        if(key==arr[i]){</w:t>
      </w:r>
    </w:p>
    <w:p>
      <w:pPr>
        <w:rPr>
          <w:rFonts w:ascii="AW Chinatown Grotesque Light" w:eastAsia="AW Chinatown Grotesque Light" w:hAnsi="AW Chinatown Grotesque Light" w:hint="eastAsia"/>
        </w:rPr>
      </w:pPr>
      <w:r>
        <w:rPr>
          <w:rFonts w:ascii="AW Chinatown Grotesque Light" w:eastAsia="AW Chinatown Grotesque Light" w:hAnsi="AW Chinatown Grotesque Light" w:hint="eastAsia"/>
        </w:rPr>
        <w:t xml:space="preserve">            printf("element found at index %d",i);</w:t>
      </w:r>
    </w:p>
    <w:p>
      <w:pPr>
        <w:rPr>
          <w:rFonts w:ascii="AW Chinatown Grotesque Light" w:eastAsia="AW Chinatown Grotesque Light" w:hAnsi="AW Chinatown Grotesque Light" w:hint="eastAsia"/>
        </w:rPr>
      </w:pPr>
      <w:r>
        <w:rPr>
          <w:rFonts w:ascii="AW Chinatown Grotesque Light" w:eastAsia="AW Chinatown Grotesque Light" w:hAnsi="AW Chinatown Grotesque Light" w:hint="eastAsia"/>
        </w:rPr>
        <w:t xml:space="preserve">        }</w:t>
      </w:r>
    </w:p>
    <w:p>
      <w:pPr>
        <w:rPr>
          <w:rFonts w:ascii="AW Chinatown Grotesque Light" w:eastAsia="AW Chinatown Grotesque Light" w:hAnsi="AW Chinatown Grotesque Light" w:hint="eastAsia"/>
        </w:rPr>
      </w:pPr>
      <w:r>
        <w:rPr>
          <w:rFonts w:ascii="AW Chinatown Grotesque Light" w:eastAsia="AW Chinatown Grotesque Light" w:hAnsi="AW Chinatown Grotesque Light" w:hint="eastAsia"/>
        </w:rPr>
        <w:t xml:space="preserve">    }</w:t>
      </w:r>
    </w:p>
    <w:p>
      <w:pPr>
        <w:rPr>
          <w:rFonts w:ascii="AW Chinatown Grotesque Light" w:eastAsia="AW Chinatown Grotesque Light" w:hAnsi="AW Chinatown Grotesque Light" w:hint="eastAsia"/>
        </w:rPr>
      </w:pPr>
      <w:r>
        <w:rPr>
          <w:rFonts w:ascii="AW Chinatown Grotesque Light" w:eastAsia="AW Chinatown Grotesque Light" w:hAnsi="AW Chinatown Grotesque Light" w:hint="eastAsia"/>
        </w:rPr>
        <w:t xml:space="preserve">    return 0;} </w:t>
      </w:r>
      <w:r>
        <w:rPr>
          <w:rFonts w:ascii="AW Chinatown Grotesque Light" w:eastAsia="AW Chinatown Grotesque Light" w:hAnsi="AW Chinatown Grotesque Light" w:hint="eastAsia"/>
        </w:rPr>
        <w:drawing>
          <wp:inline distT="0" distB="0" distL="0" distR="0">
            <wp:extent cx="5127171" cy="2272179"/>
            <wp:effectExtent l="0" t="0" r="0" b="0"/>
            <wp:docPr id="1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27171" cy="2272179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AW Chinatown Grotesque Light" w:eastAsia="AW Chinatown Grotesque Light" w:hAnsi="AW Chinatown Grotesque Light" w:hint="eastAsia"/>
        </w:rPr>
      </w:pPr>
    </w:p>
    <w:p>
      <w:pPr>
        <w:rPr>
          <w:rFonts w:ascii="AW Chinatown Grotesque Light" w:eastAsia="AW Chinatown Grotesque Light" w:hAnsi="AW Chinatown Grotesque Light" w:hint="eastAsia"/>
        </w:rPr>
      </w:pPr>
    </w:p>
    <w:p>
      <w:pPr>
        <w:rPr>
          <w:rFonts w:ascii="AW Chinatown Grotesque Light" w:eastAsia="AW Chinatown Grotesque Light" w:hAnsi="AW Chinatown Grotesque Light" w:hint="eastAsia"/>
        </w:rPr>
      </w:pPr>
      <w:r>
        <w:rPr>
          <w:rFonts w:ascii="AW Chinatown Grotesque Light" w:eastAsia="AW Chinatown Grotesque Light" w:hAnsi="AW Chinatown Grotesque Light" w:hint="eastAsia"/>
        </w:rPr>
        <w:drawing>
          <wp:inline distT="0" distB="0" distL="0" distR="0">
            <wp:extent cx="5731510" cy="2539999"/>
            <wp:effectExtent l="0" t="0" r="0" b="0"/>
            <wp:docPr id="4" name="图片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图片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2539999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AW Chinatown Grotesque Light" w:eastAsia="AW Chinatown Grotesque Light" w:hAnsi="AW Chinatown Grotesque Light" w:hint="eastAsia"/>
        </w:rPr>
      </w:pPr>
    </w:p>
    <w:p>
      <w:pPr>
        <w:rPr>
          <w:rFonts w:ascii="AW Chinatown Grotesque Light" w:eastAsia="AW Chinatown Grotesque Light" w:hAnsi="AW Chinatown Grotesque Light" w:hint="eastAsia"/>
        </w:rPr>
      </w:pPr>
      <w:r>
        <w:rPr>
          <w:rFonts w:ascii="AW Chinatown Grotesque Light" w:eastAsia="AW Chinatown Grotesque Light" w:hAnsi="AW Chinatown Grotesque Light" w:hint="eastAsia"/>
        </w:rPr>
        <w:t>2] Binary Search:</w:t>
      </w:r>
    </w:p>
    <w:p>
      <w:pPr>
        <w:rPr>
          <w:rFonts w:ascii="AW Chinatown Grotesque Light" w:eastAsia="AW Chinatown Grotesque Light" w:hAnsi="AW Chinatown Grotesque Light" w:hint="eastAsia"/>
        </w:rPr>
      </w:pPr>
      <w:r>
        <w:rPr>
          <w:rFonts w:ascii="AW Chinatown Grotesque Light" w:eastAsia="AW Chinatown Grotesque Light" w:hAnsi="AW Chinatown Grotesque Light" w:hint="eastAsia"/>
        </w:rPr>
        <w:t>#include&lt;stdio.h&gt;</w:t>
      </w:r>
    </w:p>
    <w:p>
      <w:pPr>
        <w:rPr>
          <w:rFonts w:ascii="AW Chinatown Grotesque Light" w:eastAsia="AW Chinatown Grotesque Light" w:hAnsi="AW Chinatown Grotesque Light" w:hint="eastAsia"/>
        </w:rPr>
      </w:pPr>
      <w:r>
        <w:rPr>
          <w:rFonts w:ascii="AW Chinatown Grotesque Light" w:eastAsia="AW Chinatown Grotesque Light" w:hAnsi="AW Chinatown Grotesque Light" w:hint="eastAsia"/>
        </w:rPr>
        <w:t>int main(){</w:t>
      </w:r>
    </w:p>
    <w:p>
      <w:pPr>
        <w:rPr>
          <w:rFonts w:ascii="AW Chinatown Grotesque Light" w:eastAsia="AW Chinatown Grotesque Light" w:hAnsi="AW Chinatown Grotesque Light" w:hint="eastAsia"/>
        </w:rPr>
      </w:pPr>
      <w:r>
        <w:rPr>
          <w:rFonts w:ascii="AW Chinatown Grotesque Light" w:eastAsia="AW Chinatown Grotesque Light" w:hAnsi="AW Chinatown Grotesque Light" w:hint="eastAsia"/>
        </w:rPr>
        <w:t xml:space="preserve">    int n;</w:t>
      </w:r>
    </w:p>
    <w:p>
      <w:pPr>
        <w:rPr>
          <w:rFonts w:ascii="AW Chinatown Grotesque Light" w:eastAsia="AW Chinatown Grotesque Light" w:hAnsi="AW Chinatown Grotesque Light" w:hint="eastAsia"/>
        </w:rPr>
      </w:pPr>
      <w:r>
        <w:rPr>
          <w:rFonts w:ascii="AW Chinatown Grotesque Light" w:eastAsia="AW Chinatown Grotesque Light" w:hAnsi="AW Chinatown Grotesque Light" w:hint="eastAsia"/>
        </w:rPr>
        <w:t xml:space="preserve">    printf("enter the no of elements:");</w:t>
      </w:r>
    </w:p>
    <w:p>
      <w:pPr>
        <w:rPr>
          <w:rFonts w:ascii="AW Chinatown Grotesque Light" w:eastAsia="AW Chinatown Grotesque Light" w:hAnsi="AW Chinatown Grotesque Light" w:hint="eastAsia"/>
        </w:rPr>
      </w:pPr>
      <w:r>
        <w:rPr>
          <w:rFonts w:ascii="AW Chinatown Grotesque Light" w:eastAsia="AW Chinatown Grotesque Light" w:hAnsi="AW Chinatown Grotesque Light" w:hint="eastAsia"/>
        </w:rPr>
        <w:t xml:space="preserve">    scanf("%d",&amp;n);</w:t>
      </w:r>
    </w:p>
    <w:p>
      <w:pPr>
        <w:rPr>
          <w:rFonts w:ascii="AW Chinatown Grotesque Light" w:eastAsia="AW Chinatown Grotesque Light" w:hAnsi="AW Chinatown Grotesque Light" w:hint="eastAsia"/>
        </w:rPr>
      </w:pPr>
      <w:r>
        <w:rPr>
          <w:rFonts w:ascii="AW Chinatown Grotesque Light" w:eastAsia="AW Chinatown Grotesque Light" w:hAnsi="AW Chinatown Grotesque Light" w:hint="eastAsia"/>
        </w:rPr>
        <w:t xml:space="preserve">    int arr[n];</w:t>
      </w:r>
    </w:p>
    <w:p>
      <w:pPr>
        <w:rPr>
          <w:rFonts w:ascii="AW Chinatown Grotesque Light" w:eastAsia="AW Chinatown Grotesque Light" w:hAnsi="AW Chinatown Grotesque Light" w:hint="eastAsia"/>
        </w:rPr>
      </w:pPr>
      <w:r>
        <w:rPr>
          <w:rFonts w:ascii="AW Chinatown Grotesque Light" w:eastAsia="AW Chinatown Grotesque Light" w:hAnsi="AW Chinatown Grotesque Light" w:hint="eastAsia"/>
        </w:rPr>
        <w:t xml:space="preserve">    printf("enter the array elements:");</w:t>
      </w:r>
    </w:p>
    <w:p>
      <w:pPr>
        <w:rPr>
          <w:rFonts w:ascii="AW Chinatown Grotesque Light" w:eastAsia="AW Chinatown Grotesque Light" w:hAnsi="AW Chinatown Grotesque Light" w:hint="eastAsia"/>
        </w:rPr>
      </w:pPr>
      <w:r>
        <w:rPr>
          <w:rFonts w:ascii="AW Chinatown Grotesque Light" w:eastAsia="AW Chinatown Grotesque Light" w:hAnsi="AW Chinatown Grotesque Light" w:hint="eastAsia"/>
        </w:rPr>
        <w:t xml:space="preserve">    for(int i=0;i&lt;n;i++){</w:t>
      </w:r>
    </w:p>
    <w:p>
      <w:pPr>
        <w:rPr>
          <w:rFonts w:ascii="AW Chinatown Grotesque Light" w:eastAsia="AW Chinatown Grotesque Light" w:hAnsi="AW Chinatown Grotesque Light" w:hint="eastAsia"/>
        </w:rPr>
      </w:pPr>
      <w:r>
        <w:rPr>
          <w:rFonts w:ascii="AW Chinatown Grotesque Light" w:eastAsia="AW Chinatown Grotesque Light" w:hAnsi="AW Chinatown Grotesque Light" w:hint="eastAsia"/>
        </w:rPr>
        <w:t xml:space="preserve">        scanf("%d",&amp;arr[i]);</w:t>
      </w:r>
    </w:p>
    <w:p>
      <w:pPr>
        <w:rPr>
          <w:rFonts w:ascii="AW Chinatown Grotesque Light" w:eastAsia="AW Chinatown Grotesque Light" w:hAnsi="AW Chinatown Grotesque Light" w:hint="eastAsia"/>
        </w:rPr>
      </w:pPr>
      <w:r>
        <w:rPr>
          <w:rFonts w:ascii="AW Chinatown Grotesque Light" w:eastAsia="AW Chinatown Grotesque Light" w:hAnsi="AW Chinatown Grotesque Light" w:hint="eastAsia"/>
        </w:rPr>
        <w:t xml:space="preserve">    }</w:t>
      </w:r>
    </w:p>
    <w:p>
      <w:pPr>
        <w:rPr>
          <w:rFonts w:ascii="AW Chinatown Grotesque Light" w:eastAsia="AW Chinatown Grotesque Light" w:hAnsi="AW Chinatown Grotesque Light" w:hint="eastAsia"/>
        </w:rPr>
      </w:pPr>
      <w:r>
        <w:rPr>
          <w:rFonts w:ascii="AW Chinatown Grotesque Light" w:eastAsia="AW Chinatown Grotesque Light" w:hAnsi="AW Chinatown Grotesque Light" w:hint="eastAsia"/>
        </w:rPr>
        <w:t xml:space="preserve">    int key;</w:t>
      </w:r>
    </w:p>
    <w:p>
      <w:pPr>
        <w:rPr>
          <w:rFonts w:ascii="AW Chinatown Grotesque Light" w:eastAsia="AW Chinatown Grotesque Light" w:hAnsi="AW Chinatown Grotesque Light" w:hint="eastAsia"/>
        </w:rPr>
      </w:pPr>
      <w:r>
        <w:rPr>
          <w:rFonts w:ascii="AW Chinatown Grotesque Light" w:eastAsia="AW Chinatown Grotesque Light" w:hAnsi="AW Chinatown Grotesque Light" w:hint="eastAsia"/>
        </w:rPr>
        <w:t xml:space="preserve">    printf("enter the key element:");</w:t>
      </w:r>
    </w:p>
    <w:p>
      <w:pPr>
        <w:rPr>
          <w:rFonts w:ascii="AW Chinatown Grotesque Light" w:eastAsia="AW Chinatown Grotesque Light" w:hAnsi="AW Chinatown Grotesque Light" w:hint="eastAsia"/>
        </w:rPr>
      </w:pPr>
      <w:r>
        <w:rPr>
          <w:rFonts w:ascii="AW Chinatown Grotesque Light" w:eastAsia="AW Chinatown Grotesque Light" w:hAnsi="AW Chinatown Grotesque Light" w:hint="eastAsia"/>
        </w:rPr>
        <w:t xml:space="preserve">    scanf("%d",&amp;key);</w:t>
      </w:r>
    </w:p>
    <w:p>
      <w:pPr>
        <w:rPr>
          <w:rFonts w:ascii="AW Chinatown Grotesque Light" w:eastAsia="AW Chinatown Grotesque Light" w:hAnsi="AW Chinatown Grotesque Light" w:hint="eastAsia"/>
        </w:rPr>
      </w:pPr>
    </w:p>
    <w:p>
      <w:pPr>
        <w:rPr>
          <w:rFonts w:ascii="AW Chinatown Grotesque Light" w:eastAsia="AW Chinatown Grotesque Light" w:hAnsi="AW Chinatown Grotesque Light" w:hint="eastAsia"/>
        </w:rPr>
      </w:pPr>
      <w:r>
        <w:rPr>
          <w:rFonts w:ascii="AW Chinatown Grotesque Light" w:eastAsia="AW Chinatown Grotesque Light" w:hAnsi="AW Chinatown Grotesque Light" w:hint="eastAsia"/>
        </w:rPr>
        <w:t xml:space="preserve">    int beg=0;</w:t>
      </w:r>
      <w:bookmarkStart w:id="0" w:name="_GoBack"/>
      <w:bookmarkEnd w:id="0"/>
    </w:p>
    <w:p>
      <w:pPr>
        <w:rPr>
          <w:rFonts w:ascii="AW Chinatown Grotesque Light" w:eastAsia="AW Chinatown Grotesque Light" w:hAnsi="AW Chinatown Grotesque Light" w:hint="eastAsia"/>
        </w:rPr>
      </w:pPr>
      <w:r>
        <w:rPr>
          <w:rFonts w:ascii="AW Chinatown Grotesque Light" w:eastAsia="AW Chinatown Grotesque Light" w:hAnsi="AW Chinatown Grotesque Light" w:hint="eastAsia"/>
        </w:rPr>
        <w:t xml:space="preserve">    int end=n-1;</w:t>
      </w:r>
    </w:p>
    <w:p>
      <w:pPr>
        <w:rPr>
          <w:rFonts w:ascii="AW Chinatown Grotesque Light" w:eastAsia="AW Chinatown Grotesque Light" w:hAnsi="AW Chinatown Grotesque Light" w:hint="eastAsia"/>
        </w:rPr>
      </w:pPr>
      <w:r>
        <w:rPr>
          <w:rFonts w:ascii="AW Chinatown Grotesque Light" w:eastAsia="AW Chinatown Grotesque Light" w:hAnsi="AW Chinatown Grotesque Light" w:hint="eastAsia"/>
        </w:rPr>
        <w:t xml:space="preserve">    int mid=0;</w:t>
      </w:r>
    </w:p>
    <w:p>
      <w:pPr>
        <w:rPr>
          <w:rFonts w:ascii="AW Chinatown Grotesque Light" w:eastAsia="AW Chinatown Grotesque Light" w:hAnsi="AW Chinatown Grotesque Light" w:hint="eastAsia"/>
        </w:rPr>
      </w:pPr>
      <w:r>
        <w:rPr>
          <w:rFonts w:ascii="AW Chinatown Grotesque Light" w:eastAsia="AW Chinatown Grotesque Light" w:hAnsi="AW Chinatown Grotesque Light" w:hint="eastAsia"/>
        </w:rPr>
        <w:t xml:space="preserve">    while(beg&lt;=end){</w:t>
      </w:r>
    </w:p>
    <w:p>
      <w:pPr>
        <w:rPr>
          <w:rFonts w:ascii="AW Chinatown Grotesque Light" w:eastAsia="AW Chinatown Grotesque Light" w:hAnsi="AW Chinatown Grotesque Light" w:hint="eastAsia"/>
        </w:rPr>
      </w:pPr>
      <w:r>
        <w:rPr>
          <w:rFonts w:ascii="AW Chinatown Grotesque Light" w:eastAsia="AW Chinatown Grotesque Light" w:hAnsi="AW Chinatown Grotesque Light" w:hint="eastAsia"/>
        </w:rPr>
        <w:t xml:space="preserve">        mid=(beg+end)/2;</w:t>
      </w:r>
    </w:p>
    <w:p>
      <w:pPr>
        <w:rPr>
          <w:rFonts w:ascii="AW Chinatown Grotesque Light" w:eastAsia="AW Chinatown Grotesque Light" w:hAnsi="AW Chinatown Grotesque Light" w:hint="eastAsia"/>
        </w:rPr>
      </w:pPr>
      <w:r>
        <w:rPr>
          <w:rFonts w:ascii="AW Chinatown Grotesque Light" w:eastAsia="AW Chinatown Grotesque Light" w:hAnsi="AW Chinatown Grotesque Light" w:hint="eastAsia"/>
        </w:rPr>
        <w:t xml:space="preserve">        if(arr[mid]==key){</w:t>
      </w:r>
    </w:p>
    <w:p>
      <w:pPr>
        <w:rPr>
          <w:rFonts w:ascii="AW Chinatown Grotesque Light" w:eastAsia="AW Chinatown Grotesque Light" w:hAnsi="AW Chinatown Grotesque Light" w:hint="eastAsia"/>
        </w:rPr>
      </w:pPr>
      <w:r>
        <w:rPr>
          <w:rFonts w:ascii="AW Chinatown Grotesque Light" w:eastAsia="AW Chinatown Grotesque Light" w:hAnsi="AW Chinatown Grotesque Light" w:hint="eastAsia"/>
        </w:rPr>
        <w:t xml:space="preserve">            printf("found at %d",mid);</w:t>
      </w:r>
    </w:p>
    <w:p>
      <w:pPr>
        <w:rPr>
          <w:rFonts w:ascii="AW Chinatown Grotesque Light" w:eastAsia="AW Chinatown Grotesque Light" w:hAnsi="AW Chinatown Grotesque Light" w:hint="eastAsia"/>
        </w:rPr>
      </w:pPr>
      <w:r>
        <w:rPr>
          <w:rFonts w:ascii="AW Chinatown Grotesque Light" w:eastAsia="AW Chinatown Grotesque Light" w:hAnsi="AW Chinatown Grotesque Light" w:hint="eastAsia"/>
        </w:rPr>
        <w:t xml:space="preserve">            break;</w:t>
      </w:r>
    </w:p>
    <w:p>
      <w:pPr>
        <w:rPr>
          <w:rFonts w:ascii="AW Chinatown Grotesque Light" w:eastAsia="AW Chinatown Grotesque Light" w:hAnsi="AW Chinatown Grotesque Light" w:hint="eastAsia"/>
        </w:rPr>
      </w:pPr>
      <w:r>
        <w:rPr>
          <w:rFonts w:ascii="AW Chinatown Grotesque Light" w:eastAsia="AW Chinatown Grotesque Light" w:hAnsi="AW Chinatown Grotesque Light" w:hint="eastAsia"/>
        </w:rPr>
        <w:t xml:space="preserve">        }</w:t>
      </w:r>
    </w:p>
    <w:p>
      <w:pPr>
        <w:rPr>
          <w:rFonts w:ascii="AW Chinatown Grotesque Light" w:eastAsia="AW Chinatown Grotesque Light" w:hAnsi="AW Chinatown Grotesque Light" w:hint="eastAsia"/>
        </w:rPr>
      </w:pPr>
      <w:r>
        <w:rPr>
          <w:rFonts w:ascii="AW Chinatown Grotesque Light" w:eastAsia="AW Chinatown Grotesque Light" w:hAnsi="AW Chinatown Grotesque Light" w:hint="eastAsia"/>
        </w:rPr>
        <w:t xml:space="preserve">        else if(key&lt;arr[mid]){</w:t>
      </w:r>
    </w:p>
    <w:p>
      <w:pPr>
        <w:rPr>
          <w:rFonts w:ascii="AW Chinatown Grotesque Light" w:eastAsia="AW Chinatown Grotesque Light" w:hAnsi="AW Chinatown Grotesque Light" w:hint="eastAsia"/>
        </w:rPr>
      </w:pPr>
      <w:r>
        <w:rPr>
          <w:rFonts w:ascii="AW Chinatown Grotesque Light" w:eastAsia="AW Chinatown Grotesque Light" w:hAnsi="AW Chinatown Grotesque Light" w:hint="eastAsia"/>
        </w:rPr>
        <w:t xml:space="preserve">            end=mid-1;</w:t>
      </w:r>
    </w:p>
    <w:p>
      <w:pPr>
        <w:rPr>
          <w:rFonts w:ascii="AW Chinatown Grotesque Light" w:eastAsia="AW Chinatown Grotesque Light" w:hAnsi="AW Chinatown Grotesque Light" w:hint="eastAsia"/>
        </w:rPr>
      </w:pPr>
      <w:r>
        <w:rPr>
          <w:rFonts w:ascii="AW Chinatown Grotesque Light" w:eastAsia="AW Chinatown Grotesque Light" w:hAnsi="AW Chinatown Grotesque Light" w:hint="eastAsia"/>
        </w:rPr>
        <w:t xml:space="preserve">        }</w:t>
      </w:r>
    </w:p>
    <w:p>
      <w:pPr>
        <w:rPr>
          <w:rFonts w:ascii="AW Chinatown Grotesque Light" w:eastAsia="AW Chinatown Grotesque Light" w:hAnsi="AW Chinatown Grotesque Light" w:hint="eastAsia"/>
        </w:rPr>
      </w:pPr>
      <w:r>
        <w:rPr>
          <w:rFonts w:ascii="AW Chinatown Grotesque Light" w:eastAsia="AW Chinatown Grotesque Light" w:hAnsi="AW Chinatown Grotesque Light" w:hint="eastAsia"/>
        </w:rPr>
        <w:t xml:space="preserve">        else{</w:t>
      </w:r>
    </w:p>
    <w:p>
      <w:pPr>
        <w:rPr>
          <w:rFonts w:ascii="AW Chinatown Grotesque Light" w:eastAsia="AW Chinatown Grotesque Light" w:hAnsi="AW Chinatown Grotesque Light" w:hint="eastAsia"/>
        </w:rPr>
      </w:pPr>
      <w:r>
        <w:rPr>
          <w:rFonts w:ascii="AW Chinatown Grotesque Light" w:eastAsia="AW Chinatown Grotesque Light" w:hAnsi="AW Chinatown Grotesque Light" w:hint="eastAsia"/>
        </w:rPr>
        <w:t xml:space="preserve">            beg=mid+1;</w:t>
      </w:r>
    </w:p>
    <w:p>
      <w:pPr>
        <w:rPr>
          <w:rFonts w:ascii="AW Chinatown Grotesque Light" w:eastAsia="AW Chinatown Grotesque Light" w:hAnsi="AW Chinatown Grotesque Light" w:hint="eastAsia"/>
        </w:rPr>
      </w:pPr>
      <w:r>
        <w:rPr>
          <w:rFonts w:ascii="AW Chinatown Grotesque Light" w:eastAsia="AW Chinatown Grotesque Light" w:hAnsi="AW Chinatown Grotesque Light" w:hint="eastAsia"/>
        </w:rPr>
        <w:t xml:space="preserve">        }</w:t>
      </w:r>
    </w:p>
    <w:p>
      <w:pPr>
        <w:rPr>
          <w:rFonts w:ascii="AW Chinatown Grotesque Light" w:eastAsia="AW Chinatown Grotesque Light" w:hAnsi="AW Chinatown Grotesque Light" w:hint="eastAsia"/>
        </w:rPr>
      </w:pPr>
      <w:r>
        <w:rPr>
          <w:rFonts w:ascii="AW Chinatown Grotesque Light" w:eastAsia="AW Chinatown Grotesque Light" w:hAnsi="AW Chinatown Grotesque Light" w:hint="eastAsia"/>
        </w:rPr>
        <w:t xml:space="preserve">    }</w:t>
      </w:r>
    </w:p>
    <w:p>
      <w:pPr>
        <w:rPr>
          <w:rFonts w:ascii="AW Chinatown Grotesque Light" w:eastAsia="AW Chinatown Grotesque Light" w:hAnsi="AW Chinatown Grotesque Light" w:hint="eastAsia"/>
        </w:rPr>
      </w:pPr>
      <w:r>
        <w:rPr>
          <w:rFonts w:ascii="AW Chinatown Grotesque Light" w:eastAsia="AW Chinatown Grotesque Light" w:hAnsi="AW Chinatown Grotesque Light" w:hint="eastAsia"/>
        </w:rPr>
        <w:t>}</w:t>
      </w:r>
      <w:r>
        <w:rPr>
          <w:rFonts w:ascii="AW Chinatown Grotesque Light" w:eastAsia="AW Chinatown Grotesque Light" w:hAnsi="AW Chinatown Grotesque Light" w:hint="eastAsia"/>
        </w:rPr>
        <w:drawing>
          <wp:inline distT="0" distB="0" distL="0" distR="0">
            <wp:extent cx="6117953" cy="2539999"/>
            <wp:effectExtent l="0" t="0" r="0" b="0"/>
            <wp:docPr id="7" name="图片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图片 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17953" cy="2539999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AW Chinatown Grotesque Light" w:eastAsia="AW Chinatown Grotesque Light" w:hAnsi="AW Chinatown Grotesque Light" w:hint="eastAsia"/>
        </w:rPr>
      </w:pPr>
      <w:r>
        <w:rPr>
          <w:rFonts w:ascii="AW Chinatown Grotesque Light" w:eastAsia="AW Chinatown Grotesque Light" w:hAnsi="AW Chinatown Grotesque Light" w:hint="eastAsia"/>
        </w:rPr>
        <w:drawing>
          <wp:inline distT="0" distB="0" distL="0" distR="0">
            <wp:extent cx="5731510" cy="2541270"/>
            <wp:effectExtent l="0" t="0" r="0" b="0"/>
            <wp:docPr id="10" name="图片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图片 1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254127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W Chinatown Grotesque Light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59" w:lineRule="auto"/>
    </w:pPr>
    <w:rPr>
      <w:rFonts w:ascii="Calibri" w:eastAsia="Calibri" w:cs="Arial" w:hAnsi="Calibri"/>
      <w:sz w:val="22"/>
      <w:szCs w:val="22"/>
      <w:lang w:val="en-IN" w:eastAsia="en-US" w:bidi="ar-SA"/>
    </w:rPr>
  </w:style>
  <w:style w:type="paragraph" w:styleId="1">
    <w:name w:val="heading 1"/>
    <w:basedOn w:val="0"/>
    <w:next w:val="0"/>
    <w:pPr>
      <w:keepNext/>
      <w:keepLines/>
      <w:spacing w:before="360" w:after="80"/>
      <w:outlineLvl w:val="0"/>
    </w:pPr>
    <w:rPr>
      <w:rFonts w:ascii="Calibri Light" w:eastAsia="等线 Light" w:cs="Times New Roman" w:hAnsi="Calibri Light"/>
      <w:color w:val="2F5496"/>
      <w:sz w:val="40"/>
      <w:szCs w:val="40"/>
    </w:rPr>
  </w:style>
  <w:style w:type="paragraph" w:styleId="2">
    <w:name w:val="heading 2"/>
    <w:basedOn w:val="0"/>
    <w:next w:val="0"/>
    <w:pPr>
      <w:keepNext/>
      <w:keepLines/>
      <w:spacing w:before="160" w:after="80"/>
      <w:outlineLvl w:val="1"/>
    </w:pPr>
    <w:rPr>
      <w:rFonts w:ascii="Calibri Light" w:eastAsia="等线 Light" w:cs="Times New Roman" w:hAnsi="Calibri Light"/>
      <w:color w:val="2F5496"/>
      <w:sz w:val="32"/>
      <w:szCs w:val="32"/>
    </w:rPr>
  </w:style>
  <w:style w:type="paragraph" w:styleId="3">
    <w:name w:val="heading 3"/>
    <w:basedOn w:val="0"/>
    <w:next w:val="0"/>
    <w:pPr>
      <w:keepNext/>
      <w:keepLines/>
      <w:spacing w:before="160" w:after="80"/>
      <w:outlineLvl w:val="2"/>
    </w:pPr>
    <w:rPr>
      <w:rFonts w:eastAsia="等线 Light" w:cs="Times New Roman"/>
      <w:color w:val="2F5496"/>
      <w:sz w:val="28"/>
      <w:szCs w:val="28"/>
    </w:rPr>
  </w:style>
  <w:style w:type="paragraph" w:styleId="4">
    <w:name w:val="heading 4"/>
    <w:basedOn w:val="0"/>
    <w:next w:val="0"/>
    <w:pPr>
      <w:keepNext/>
      <w:keepLines/>
      <w:spacing w:before="80" w:after="40"/>
      <w:outlineLvl w:val="3"/>
    </w:pPr>
    <w:rPr>
      <w:rFonts w:eastAsia="等线 Light" w:cs="Times New Roman"/>
      <w:i/>
      <w:iCs/>
      <w:color w:val="2F5496"/>
    </w:rPr>
  </w:style>
  <w:style w:type="paragraph" w:styleId="5">
    <w:name w:val="heading 5"/>
    <w:basedOn w:val="0"/>
    <w:next w:val="0"/>
    <w:pPr>
      <w:keepNext/>
      <w:keepLines/>
      <w:spacing w:before="80" w:after="40"/>
      <w:outlineLvl w:val="4"/>
    </w:pPr>
    <w:rPr>
      <w:rFonts w:eastAsia="等线 Light" w:cs="Times New Roman"/>
      <w:color w:val="2F5496"/>
    </w:rPr>
  </w:style>
  <w:style w:type="paragraph" w:styleId="6">
    <w:name w:val="heading 6"/>
    <w:basedOn w:val="0"/>
    <w:next w:val="0"/>
    <w:pPr>
      <w:keepNext/>
      <w:keepLines/>
      <w:spacing w:before="40" w:after="0"/>
      <w:outlineLvl w:val="5"/>
    </w:pPr>
    <w:rPr>
      <w:rFonts w:eastAsia="等线 Light" w:cs="Times New Roman"/>
      <w:i/>
      <w:iCs/>
      <w:color w:val="595959"/>
    </w:rPr>
  </w:style>
  <w:style w:type="paragraph" w:styleId="7">
    <w:name w:val="heading 7"/>
    <w:basedOn w:val="0"/>
    <w:next w:val="0"/>
    <w:pPr>
      <w:keepNext/>
      <w:keepLines/>
      <w:spacing w:before="40" w:after="0"/>
      <w:outlineLvl w:val="6"/>
    </w:pPr>
    <w:rPr>
      <w:rFonts w:eastAsia="等线 Light" w:cs="Times New Roman"/>
      <w:color w:val="595959"/>
    </w:rPr>
  </w:style>
  <w:style w:type="paragraph" w:styleId="8">
    <w:name w:val="heading 8"/>
    <w:basedOn w:val="0"/>
    <w:next w:val="0"/>
    <w:pPr>
      <w:keepNext/>
      <w:keepLines/>
      <w:spacing w:after="0"/>
      <w:outlineLvl w:val="7"/>
    </w:pPr>
    <w:rPr>
      <w:rFonts w:eastAsia="等线 Light" w:cs="Times New Roman"/>
      <w:i/>
      <w:iCs/>
      <w:color w:val="272727"/>
    </w:rPr>
  </w:style>
  <w:style w:type="paragraph" w:styleId="9">
    <w:name w:val="heading 9"/>
    <w:basedOn w:val="0"/>
    <w:next w:val="0"/>
    <w:pPr>
      <w:keepNext/>
      <w:keepLines/>
      <w:spacing w:after="0"/>
      <w:outlineLvl w:val="8"/>
    </w:pPr>
    <w:rPr>
      <w:rFonts w:eastAsia="等线 Light" w:cs="Times New Roman"/>
      <w:color w:val="272727"/>
    </w:rPr>
  </w:style>
  <w:style w:type="character" w:default="1" w:styleId="10">
    <w:name w:val="Default Paragraph Font"/>
  </w:style>
  <w:style w:type="paragraph" w:styleId="15">
    <w:name w:val="Title"/>
    <w:basedOn w:val="0"/>
    <w:next w:val="0"/>
    <w:pPr>
      <w:spacing w:after="80" w:line="240" w:lineRule="auto"/>
      <w:contextualSpacing/>
    </w:pPr>
    <w:rPr>
      <w:rFonts w:ascii="Calibri Light" w:eastAsia="等线 Light" w:cs="Times New Roman" w:hAnsi="Calibri Light"/>
      <w:spacing w:val="-10"/>
      <w:kern w:val="28"/>
      <w:sz w:val="56"/>
      <w:szCs w:val="56"/>
    </w:rPr>
  </w:style>
  <w:style w:type="paragraph" w:styleId="16">
    <w:name w:val="Subtitle"/>
    <w:basedOn w:val="0"/>
    <w:next w:val="0"/>
    <w:rPr>
      <w:rFonts w:eastAsia="等线 Light" w:cs="Times New Roman"/>
      <w:color w:val="595959"/>
      <w:spacing w:val="15"/>
      <w:sz w:val="28"/>
      <w:szCs w:val="28"/>
    </w:rPr>
  </w:style>
  <w:style w:type="paragraph" w:customStyle="1" w:styleId="17">
    <w:name w:val="Quote"/>
    <w:basedOn w:val="0"/>
    <w:next w:val="0"/>
    <w:pPr>
      <w:spacing w:before="160"/>
      <w:jc w:val="center"/>
    </w:pPr>
    <w:rPr>
      <w:i/>
      <w:iCs/>
      <w:color w:val="404040"/>
    </w:rPr>
  </w:style>
  <w:style w:type="paragraph" w:customStyle="1" w:styleId="18">
    <w:name w:val="List Paragraph"/>
    <w:basedOn w:val="0"/>
    <w:pPr>
      <w:ind w:left="720"/>
      <w:contextualSpacing/>
    </w:pPr>
  </w:style>
  <w:style w:type="character" w:customStyle="1" w:styleId="19">
    <w:name w:val="Intense Emphasis"/>
    <w:basedOn w:val="10"/>
    <w:rPr>
      <w:i/>
      <w:iCs/>
      <w:color w:val="2F5496"/>
    </w:rPr>
  </w:style>
  <w:style w:type="paragraph" w:customStyle="1" w:styleId="20">
    <w:name w:val="Intense Quote"/>
    <w:basedOn w:val="0"/>
    <w:next w:val="0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21">
    <w:name w:val="Intense Reference"/>
    <w:basedOn w:val="10"/>
    <w:rPr>
      <w:b/>
      <w:bCs/>
      <w:caps w:val="0"/>
      <w:smallCaps/>
      <w:color w:val="2F5496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jpeg"/><Relationship Id="rId3" Type="http://schemas.openxmlformats.org/officeDocument/2006/relationships/image" Target="media/5.jpeg"/><Relationship Id="rId4" Type="http://schemas.openxmlformats.org/officeDocument/2006/relationships/image" Target="media/8.jpeg"/><Relationship Id="rId5" Type="http://schemas.openxmlformats.org/officeDocument/2006/relationships/image" Target="media/11.jpeg"/><Relationship Id="rId6" Type="http://schemas.openxmlformats.org/officeDocument/2006/relationships/styles" Target="style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18</TotalTime>
  <Application>Yozo_Office</Application>
  <Pages>3</Pages>
  <Words>100</Words>
  <Characters>736</Characters>
  <Lines>62</Lines>
  <Paragraphs>53</Paragraphs>
  <CharactersWithSpaces>1044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AVINASH JOGI</dc:creator>
  <cp:lastModifiedBy>vivo user</cp:lastModifiedBy>
  <cp:revision>2</cp:revision>
  <dcterms:created xsi:type="dcterms:W3CDTF">2026-08-09T05:04:00Z</dcterms:created>
  <dcterms:modified xsi:type="dcterms:W3CDTF">2026-08-10T09:58:19Z</dcterms:modified>
</cp:coreProperties>
</file>